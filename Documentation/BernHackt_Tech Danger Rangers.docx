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7F8178B9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9479C4">
        <w:rPr>
          <w:b/>
          <w:sz w:val="72"/>
          <w:szCs w:val="72"/>
        </w:rPr>
        <w:t>Danger Rangers</w:t>
      </w:r>
      <w:r>
        <w:rPr>
          <w:b/>
          <w:sz w:val="72"/>
          <w:szCs w:val="72"/>
        </w:rPr>
        <w:t>»</w:t>
      </w:r>
    </w:p>
    <w:p w14:paraId="3ADEA425" w14:textId="4BE29724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9479C4" w:rsidRPr="009479C4">
        <w:rPr>
          <w:b/>
          <w:sz w:val="72"/>
          <w:szCs w:val="72"/>
        </w:rPr>
        <w:t>DIGITALE HEIMAT- UND GÄSTEKARTE FÜR DIE FERIENREGION BERN</w:t>
      </w:r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4FC63FF4" w:rsidR="00E8369F" w:rsidRDefault="00DC6625" w:rsidP="00E8369F">
      <w:pPr>
        <w:pStyle w:val="ListParagraph"/>
        <w:numPr>
          <w:ilvl w:val="0"/>
          <w:numId w:val="27"/>
        </w:numPr>
      </w:pPr>
      <w:r>
        <w:t>https://github.com/timmmmmb/BaernHaeckt4</w:t>
      </w:r>
    </w:p>
    <w:p w14:paraId="2038A5B5" w14:textId="64292665" w:rsidR="00DC6625" w:rsidRDefault="00DC6625" w:rsidP="00E8369F">
      <w:pPr>
        <w:pStyle w:val="ListParagraph"/>
        <w:numPr>
          <w:ilvl w:val="0"/>
          <w:numId w:val="27"/>
        </w:numPr>
      </w:pPr>
      <w:r w:rsidRPr="00DC6625">
        <w:t xml:space="preserve">* </w:t>
      </w:r>
      <w:proofErr w:type="spellStart"/>
      <w:r w:rsidRPr="00DC6625">
        <w:t>dev</w:t>
      </w:r>
      <w:proofErr w:type="spellEnd"/>
      <w:r w:rsidRPr="00DC6625">
        <w:t xml:space="preserve"> 81dd121 [</w:t>
      </w:r>
      <w:proofErr w:type="spellStart"/>
      <w:r w:rsidRPr="00DC6625">
        <w:t>origin</w:t>
      </w:r>
      <w:proofErr w:type="spellEnd"/>
      <w:r w:rsidRPr="00DC6625">
        <w:t>/</w:t>
      </w:r>
      <w:proofErr w:type="spellStart"/>
      <w:r w:rsidRPr="00DC6625">
        <w:t>dev</w:t>
      </w:r>
      <w:proofErr w:type="spellEnd"/>
      <w:r w:rsidRPr="00DC6625">
        <w:t xml:space="preserve">] Change </w:t>
      </w:r>
      <w:proofErr w:type="spellStart"/>
      <w:r w:rsidRPr="00DC6625">
        <w:t>text</w:t>
      </w:r>
      <w:proofErr w:type="spellEnd"/>
      <w:r w:rsidRPr="00DC6625">
        <w:t xml:space="preserve"> in </w:t>
      </w:r>
      <w:proofErr w:type="spellStart"/>
      <w:r w:rsidRPr="00DC6625">
        <w:t>user</w:t>
      </w:r>
      <w:proofErr w:type="spellEnd"/>
      <w:r w:rsidRPr="00DC6625">
        <w:t xml:space="preserve"> </w:t>
      </w:r>
      <w:proofErr w:type="spellStart"/>
      <w:r w:rsidRPr="00DC6625">
        <w:t>page</w:t>
      </w:r>
      <w:proofErr w:type="spellEnd"/>
      <w:r>
        <w:t xml:space="preserve"> (Aktuellster Commit)</w:t>
      </w:r>
    </w:p>
    <w:p w14:paraId="1F3BC21D" w14:textId="77777777" w:rsidR="00E8369F" w:rsidRDefault="00E8369F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00406CBC" w:rsidR="00E8369F" w:rsidRDefault="00E8369F" w:rsidP="00E8369F">
      <w:pPr>
        <w:pStyle w:val="ListParagraph"/>
        <w:numPr>
          <w:ilvl w:val="0"/>
          <w:numId w:val="27"/>
        </w:numPr>
      </w:pPr>
      <w:r>
        <w:t>Worauf habt ihr euch fokussiert?</w:t>
      </w:r>
    </w:p>
    <w:p w14:paraId="4345517F" w14:textId="55543F17" w:rsidR="009479C4" w:rsidRDefault="009479C4" w:rsidP="009479C4">
      <w:pPr>
        <w:pStyle w:val="ListParagraph"/>
        <w:numPr>
          <w:ilvl w:val="0"/>
          <w:numId w:val="0"/>
        </w:numPr>
        <w:ind w:left="153"/>
      </w:pPr>
    </w:p>
    <w:p w14:paraId="1C0539E9" w14:textId="5D58E3D7" w:rsidR="009479C4" w:rsidRDefault="009479C4" w:rsidP="00DC6625">
      <w:pPr>
        <w:pStyle w:val="ListParagraph"/>
        <w:numPr>
          <w:ilvl w:val="0"/>
          <w:numId w:val="28"/>
        </w:numPr>
      </w:pPr>
      <w:r>
        <w:t>Website Design</w:t>
      </w:r>
    </w:p>
    <w:p w14:paraId="62EF4BDF" w14:textId="299C0F1B" w:rsidR="009479C4" w:rsidRDefault="009479C4" w:rsidP="00DC6625">
      <w:pPr>
        <w:pStyle w:val="ListParagraph"/>
        <w:numPr>
          <w:ilvl w:val="0"/>
          <w:numId w:val="28"/>
        </w:numPr>
      </w:pPr>
      <w:r>
        <w:t>QR Code als Karte</w:t>
      </w:r>
    </w:p>
    <w:p w14:paraId="45C456F5" w14:textId="7E36273D" w:rsidR="009479C4" w:rsidRDefault="009479C4" w:rsidP="00DC6625">
      <w:pPr>
        <w:pStyle w:val="ListParagraph"/>
        <w:numPr>
          <w:ilvl w:val="0"/>
          <w:numId w:val="28"/>
        </w:numPr>
      </w:pPr>
      <w:r>
        <w:t xml:space="preserve">App für User und </w:t>
      </w:r>
      <w:proofErr w:type="spellStart"/>
      <w:r>
        <w:t>ScanAPP</w:t>
      </w:r>
      <w:proofErr w:type="spellEnd"/>
      <w:r>
        <w:t xml:space="preserve"> für Betreiber</w:t>
      </w:r>
    </w:p>
    <w:p w14:paraId="27980CA3" w14:textId="37AEC5D3" w:rsidR="009479C4" w:rsidRDefault="009479C4" w:rsidP="00DC6625">
      <w:pPr>
        <w:pStyle w:val="ListParagraph"/>
        <w:numPr>
          <w:ilvl w:val="0"/>
          <w:numId w:val="28"/>
        </w:numPr>
      </w:pPr>
      <w:r>
        <w:t>Informatione</w:t>
      </w:r>
      <w:r w:rsidR="009E62FF">
        <w:t>n</w:t>
      </w:r>
      <w:r>
        <w:t xml:space="preserve"> über Gästekarte</w:t>
      </w:r>
      <w:r w:rsidR="009E62FF">
        <w:t xml:space="preserve"> gesammelt</w:t>
      </w:r>
    </w:p>
    <w:p w14:paraId="46E80692" w14:textId="7221F5C6" w:rsidR="006E69A2" w:rsidRDefault="006E69A2" w:rsidP="00DC6625">
      <w:pPr>
        <w:pStyle w:val="ListParagraph"/>
        <w:numPr>
          <w:ilvl w:val="0"/>
          <w:numId w:val="28"/>
        </w:numPr>
      </w:pPr>
      <w:r>
        <w:t>Berechnung des Preises einer Karte</w:t>
      </w:r>
    </w:p>
    <w:p w14:paraId="3A56DB9C" w14:textId="77777777" w:rsidR="009479C4" w:rsidRDefault="009479C4" w:rsidP="009479C4">
      <w:pPr>
        <w:pStyle w:val="ListParagraph"/>
        <w:numPr>
          <w:ilvl w:val="0"/>
          <w:numId w:val="0"/>
        </w:numPr>
        <w:ind w:left="153"/>
      </w:pPr>
    </w:p>
    <w:p w14:paraId="744BA720" w14:textId="4F440C85" w:rsidR="00E8369F" w:rsidRDefault="00E8369F" w:rsidP="00E8369F">
      <w:pPr>
        <w:pStyle w:val="ListParagraph"/>
        <w:numPr>
          <w:ilvl w:val="0"/>
          <w:numId w:val="27"/>
        </w:numPr>
      </w:pPr>
      <w:r>
        <w:t>Welche technischen Grundsatzentscheide habt ihr gefällt?</w:t>
      </w:r>
    </w:p>
    <w:p w14:paraId="2365D32D" w14:textId="14632BC9" w:rsidR="009479C4" w:rsidRDefault="009479C4" w:rsidP="009479C4">
      <w:pPr>
        <w:pStyle w:val="ListParagraph"/>
        <w:numPr>
          <w:ilvl w:val="0"/>
          <w:numId w:val="0"/>
        </w:numPr>
        <w:ind w:left="153"/>
      </w:pPr>
    </w:p>
    <w:p w14:paraId="00A125CF" w14:textId="24EF4CBA" w:rsidR="009479C4" w:rsidRDefault="009479C4" w:rsidP="00DC6625">
      <w:pPr>
        <w:pStyle w:val="ListParagraph"/>
        <w:numPr>
          <w:ilvl w:val="0"/>
          <w:numId w:val="28"/>
        </w:numPr>
      </w:pPr>
      <w:r>
        <w:t>Wir haben uns dafür entschieden</w:t>
      </w:r>
      <w:r w:rsidR="00DC6625">
        <w:t>,</w:t>
      </w:r>
      <w:r>
        <w:t xml:space="preserve"> </w:t>
      </w:r>
      <w:r w:rsidR="002A0D23">
        <w:t>einen QR Code</w:t>
      </w:r>
      <w:r w:rsidR="00DC6625">
        <w:t xml:space="preserve"> </w:t>
      </w:r>
      <w:r w:rsidR="00DC6625">
        <w:t>zu</w:t>
      </w:r>
      <w:r w:rsidR="00DC6625">
        <w:t>r</w:t>
      </w:r>
      <w:r w:rsidR="00DC6625">
        <w:t xml:space="preserve"> Identifi</w:t>
      </w:r>
      <w:r w:rsidR="00DC6625">
        <w:t>kation</w:t>
      </w:r>
      <w:r w:rsidR="00DC6625">
        <w:t xml:space="preserve"> der Karte</w:t>
      </w:r>
      <w:r w:rsidR="002A0D23">
        <w:t xml:space="preserve"> zu verwenden.</w:t>
      </w:r>
    </w:p>
    <w:p w14:paraId="4997443A" w14:textId="399163C9" w:rsidR="00232127" w:rsidRDefault="00975B8E" w:rsidP="00232127">
      <w:pPr>
        <w:pStyle w:val="ListParagraph"/>
        <w:numPr>
          <w:ilvl w:val="0"/>
          <w:numId w:val="28"/>
        </w:numPr>
      </w:pPr>
      <w:r>
        <w:t>Da die Gruppe zu wenig SCSS Know-how hatte, haben wir uns entschieden normales CSS zu verwenden</w:t>
      </w:r>
      <w:r w:rsidR="00232127">
        <w:t>.</w:t>
      </w:r>
    </w:p>
    <w:p w14:paraId="19ADFB8D" w14:textId="4923340A" w:rsidR="00232127" w:rsidRDefault="00232127" w:rsidP="00232127">
      <w:pPr>
        <w:pStyle w:val="ListParagraph"/>
        <w:numPr>
          <w:ilvl w:val="0"/>
          <w:numId w:val="28"/>
        </w:numPr>
      </w:pPr>
      <w:r>
        <w:t>In diese</w:t>
      </w:r>
      <w:r w:rsidR="00270191">
        <w:t>m</w:t>
      </w:r>
      <w:r>
        <w:t xml:space="preserve"> Projekt haben wir nur auf einem </w:t>
      </w:r>
      <w:proofErr w:type="spellStart"/>
      <w:r>
        <w:t>Branch</w:t>
      </w:r>
      <w:proofErr w:type="spellEnd"/>
      <w:r>
        <w:t xml:space="preserve"> gearbeitet, damit wir nicht ein Durcheinander mit den </w:t>
      </w:r>
      <w:proofErr w:type="spellStart"/>
      <w:r>
        <w:t>Branches</w:t>
      </w:r>
      <w:proofErr w:type="spellEnd"/>
      <w:r>
        <w:t xml:space="preserve"> bekommen.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6CE898E3" w:rsidR="00E8369F" w:rsidRPr="00402F5A" w:rsidRDefault="00E8369F" w:rsidP="00E8369F">
      <w:pPr>
        <w:pStyle w:val="ListParagraph"/>
        <w:numPr>
          <w:ilvl w:val="0"/>
          <w:numId w:val="27"/>
        </w:numPr>
        <w:rPr>
          <w:b/>
          <w:bCs/>
        </w:rPr>
      </w:pPr>
      <w:r w:rsidRPr="00402F5A">
        <w:rPr>
          <w:b/>
          <w:bCs/>
        </w:rPr>
        <w:t>Welche Komponenten und Frameworks habt ihr verwendet?</w:t>
      </w:r>
    </w:p>
    <w:p w14:paraId="0924632A" w14:textId="6C7E756A" w:rsidR="00975B8E" w:rsidRDefault="009479C4" w:rsidP="00975B8E">
      <w:pPr>
        <w:pStyle w:val="ListParagraph"/>
        <w:numPr>
          <w:ilvl w:val="0"/>
          <w:numId w:val="28"/>
        </w:numPr>
      </w:pPr>
      <w:r>
        <w:t xml:space="preserve">Angular </w:t>
      </w:r>
      <w:r w:rsidR="00975B8E">
        <w:t>8</w:t>
      </w:r>
    </w:p>
    <w:p w14:paraId="47C12D28" w14:textId="62DADE02" w:rsidR="00975B8E" w:rsidRDefault="009479C4" w:rsidP="00975B8E">
      <w:pPr>
        <w:pStyle w:val="ListParagraph"/>
        <w:numPr>
          <w:ilvl w:val="0"/>
          <w:numId w:val="28"/>
        </w:numPr>
      </w:pPr>
      <w:r>
        <w:t>Spring</w:t>
      </w:r>
      <w:r w:rsidR="00BB4036">
        <w:t xml:space="preserve"> B</w:t>
      </w:r>
      <w:r>
        <w:t>oot</w:t>
      </w:r>
      <w:r w:rsidR="00975B8E">
        <w:t xml:space="preserve"> </w:t>
      </w:r>
    </w:p>
    <w:p w14:paraId="323E2764" w14:textId="728A8F63" w:rsidR="009479C4" w:rsidRDefault="009479C4" w:rsidP="00975B8E">
      <w:pPr>
        <w:pStyle w:val="ListParagraph"/>
        <w:numPr>
          <w:ilvl w:val="0"/>
          <w:numId w:val="28"/>
        </w:numPr>
      </w:pPr>
      <w:proofErr w:type="spellStart"/>
      <w:r>
        <w:t>Cordova</w:t>
      </w:r>
      <w:proofErr w:type="spellEnd"/>
      <w:r w:rsidR="00856122">
        <w:t xml:space="preserve"> </w:t>
      </w:r>
    </w:p>
    <w:p w14:paraId="1F4126B5" w14:textId="77777777" w:rsidR="009479C4" w:rsidRDefault="009479C4" w:rsidP="009479C4"/>
    <w:p w14:paraId="277C56C3" w14:textId="2176A98D" w:rsidR="00E8369F" w:rsidRPr="00402F5A" w:rsidRDefault="00E8369F" w:rsidP="00E8369F">
      <w:pPr>
        <w:pStyle w:val="ListParagraph"/>
        <w:numPr>
          <w:ilvl w:val="0"/>
          <w:numId w:val="27"/>
        </w:numPr>
        <w:rPr>
          <w:b/>
          <w:bCs/>
        </w:rPr>
      </w:pPr>
      <w:r w:rsidRPr="00402F5A">
        <w:rPr>
          <w:b/>
          <w:bCs/>
        </w:rPr>
        <w:t>Wozu und wie werden diese eingesetzt?</w:t>
      </w:r>
    </w:p>
    <w:p w14:paraId="605337C0" w14:textId="5404E6FD" w:rsidR="009479C4" w:rsidRDefault="009479C4" w:rsidP="009479C4"/>
    <w:p w14:paraId="5B1E4D54" w14:textId="0699E869" w:rsidR="009479C4" w:rsidRPr="00232127" w:rsidRDefault="00DE6BBC" w:rsidP="00232127">
      <w:pPr>
        <w:pStyle w:val="ListParagraph"/>
        <w:numPr>
          <w:ilvl w:val="0"/>
          <w:numId w:val="28"/>
        </w:numPr>
        <w:rPr>
          <w:lang w:val="en-US"/>
        </w:rPr>
      </w:pPr>
      <w:r w:rsidRPr="00232127">
        <w:rPr>
          <w:lang w:val="en-US"/>
        </w:rPr>
        <w:t>Angular</w:t>
      </w:r>
      <w:r w:rsidR="00232127">
        <w:rPr>
          <w:lang w:val="en-US"/>
        </w:rPr>
        <w:tab/>
      </w:r>
      <w:r w:rsidR="00232127">
        <w:rPr>
          <w:lang w:val="en-US"/>
        </w:rPr>
        <w:tab/>
      </w:r>
      <w:r w:rsidR="00232127" w:rsidRPr="00232127">
        <w:rPr>
          <w:lang w:val="en-US"/>
        </w:rPr>
        <w:sym w:font="Wingdings" w:char="F0E0"/>
      </w:r>
      <w:r w:rsidRPr="00232127">
        <w:rPr>
          <w:lang w:val="en-US"/>
        </w:rPr>
        <w:tab/>
        <w:t xml:space="preserve">Frontend </w:t>
      </w:r>
      <w:r w:rsidR="00402F5A" w:rsidRPr="00232127">
        <w:rPr>
          <w:lang w:val="en-US"/>
        </w:rPr>
        <w:t>der</w:t>
      </w:r>
      <w:r w:rsidRPr="00232127">
        <w:rPr>
          <w:lang w:val="en-US"/>
        </w:rPr>
        <w:t xml:space="preserve"> Website</w:t>
      </w:r>
      <w:r w:rsidRPr="00232127">
        <w:rPr>
          <w:lang w:val="en-US"/>
        </w:rPr>
        <w:tab/>
      </w:r>
    </w:p>
    <w:p w14:paraId="3B84F5DA" w14:textId="560CCBB9" w:rsidR="00DE6BBC" w:rsidRPr="00232127" w:rsidRDefault="00DE6BBC" w:rsidP="00232127">
      <w:pPr>
        <w:pStyle w:val="ListParagraph"/>
        <w:numPr>
          <w:ilvl w:val="0"/>
          <w:numId w:val="28"/>
        </w:numPr>
        <w:rPr>
          <w:lang w:val="en-US"/>
        </w:rPr>
      </w:pPr>
      <w:r w:rsidRPr="00232127">
        <w:rPr>
          <w:lang w:val="en-US"/>
        </w:rPr>
        <w:t>Spring</w:t>
      </w:r>
      <w:r w:rsidR="00BB4036" w:rsidRPr="00232127">
        <w:rPr>
          <w:lang w:val="en-US"/>
        </w:rPr>
        <w:t xml:space="preserve"> B</w:t>
      </w:r>
      <w:r w:rsidRPr="00232127">
        <w:rPr>
          <w:lang w:val="en-US"/>
        </w:rPr>
        <w:t>oot</w:t>
      </w:r>
      <w:r w:rsidR="00232127">
        <w:rPr>
          <w:lang w:val="en-US"/>
        </w:rPr>
        <w:tab/>
      </w:r>
      <w:r w:rsidR="00232127" w:rsidRPr="00232127">
        <w:rPr>
          <w:lang w:val="en-US"/>
        </w:rPr>
        <w:sym w:font="Wingdings" w:char="F0E0"/>
      </w:r>
      <w:r w:rsidRPr="00232127">
        <w:rPr>
          <w:lang w:val="en-US"/>
        </w:rPr>
        <w:t xml:space="preserve"> </w:t>
      </w:r>
      <w:r w:rsidRPr="00232127">
        <w:rPr>
          <w:lang w:val="en-US"/>
        </w:rPr>
        <w:tab/>
        <w:t>Backend</w:t>
      </w:r>
      <w:r w:rsidRPr="00232127">
        <w:rPr>
          <w:lang w:val="en-US"/>
        </w:rPr>
        <w:tab/>
      </w:r>
    </w:p>
    <w:p w14:paraId="285C5BB3" w14:textId="6C6B6C1D" w:rsidR="00DE6BBC" w:rsidRPr="00232127" w:rsidRDefault="00DE6BBC" w:rsidP="00232127">
      <w:pPr>
        <w:pStyle w:val="ListParagraph"/>
        <w:numPr>
          <w:ilvl w:val="0"/>
          <w:numId w:val="28"/>
        </w:numPr>
        <w:rPr>
          <w:lang w:val="en-US"/>
        </w:rPr>
      </w:pPr>
      <w:r w:rsidRPr="00232127">
        <w:rPr>
          <w:lang w:val="en-US"/>
        </w:rPr>
        <w:t>Cordova</w:t>
      </w:r>
      <w:r w:rsidR="00232127">
        <w:rPr>
          <w:lang w:val="en-US"/>
        </w:rPr>
        <w:tab/>
      </w:r>
      <w:r w:rsidR="00232127">
        <w:rPr>
          <w:lang w:val="en-US"/>
        </w:rPr>
        <w:tab/>
      </w:r>
      <w:r w:rsidR="00232127" w:rsidRPr="00232127">
        <w:rPr>
          <w:lang w:val="en-US"/>
        </w:rPr>
        <w:sym w:font="Wingdings" w:char="F0E0"/>
      </w:r>
      <w:r w:rsidRPr="00232127">
        <w:rPr>
          <w:lang w:val="en-US"/>
        </w:rPr>
        <w:tab/>
        <w:t>Mobile App</w:t>
      </w:r>
      <w:r w:rsidRPr="00232127">
        <w:rPr>
          <w:lang w:val="en-US"/>
        </w:rPr>
        <w:tab/>
      </w:r>
    </w:p>
    <w:p w14:paraId="73560D54" w14:textId="4F8F9AE6" w:rsidR="00E8369F" w:rsidRPr="00DE6BBC" w:rsidRDefault="00E8369F" w:rsidP="005E3EEA">
      <w:pPr>
        <w:ind w:left="-567"/>
        <w:rPr>
          <w:lang w:val="en-US"/>
        </w:rPr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1C8AF6AC" w:rsidR="00E8369F" w:rsidRDefault="00E8369F" w:rsidP="00E8369F">
      <w:pPr>
        <w:pStyle w:val="ListParagraph"/>
        <w:numPr>
          <w:ilvl w:val="0"/>
          <w:numId w:val="27"/>
        </w:numPr>
      </w:pPr>
      <w:r>
        <w:t>Gibt es etwas Spezielles, was ihr zur Implementation erwähnen wollt?</w:t>
      </w:r>
    </w:p>
    <w:p w14:paraId="42E5D6CA" w14:textId="77777777" w:rsidR="00B41C93" w:rsidRDefault="00DE6BBC" w:rsidP="000D4F00">
      <w:pPr>
        <w:pStyle w:val="ListParagraph"/>
        <w:numPr>
          <w:ilvl w:val="0"/>
          <w:numId w:val="28"/>
        </w:numPr>
      </w:pPr>
      <w:r w:rsidRPr="000901F7">
        <w:t xml:space="preserve">QR-Code </w:t>
      </w:r>
      <w:r w:rsidR="00CD3E63" w:rsidRPr="000901F7">
        <w:t xml:space="preserve">zum </w:t>
      </w:r>
      <w:r w:rsidR="000D4F00">
        <w:t>I</w:t>
      </w:r>
      <w:r w:rsidR="00CD3E63" w:rsidRPr="000901F7">
        <w:t>dentifizieren</w:t>
      </w:r>
      <w:r w:rsidR="000901F7" w:rsidRPr="000901F7">
        <w:t xml:space="preserve"> d</w:t>
      </w:r>
      <w:r w:rsidR="000901F7">
        <w:t>er Kunden</w:t>
      </w:r>
      <w:r w:rsidR="00950445">
        <w:t xml:space="preserve">. </w:t>
      </w:r>
    </w:p>
    <w:p w14:paraId="7A2B5390" w14:textId="5E56CC3B" w:rsidR="00DE6BBC" w:rsidRPr="000901F7" w:rsidRDefault="00950445" w:rsidP="000D4F00">
      <w:pPr>
        <w:pStyle w:val="ListParagraph"/>
        <w:numPr>
          <w:ilvl w:val="0"/>
          <w:numId w:val="28"/>
        </w:numPr>
      </w:pPr>
      <w:r>
        <w:t xml:space="preserve">Wir haben 2 </w:t>
      </w:r>
      <w:proofErr w:type="spellStart"/>
      <w:r>
        <w:t>Webapps</w:t>
      </w:r>
      <w:proofErr w:type="spellEnd"/>
      <w:r>
        <w:t xml:space="preserve"> erstellt eines </w:t>
      </w:r>
      <w:r w:rsidR="00095B79">
        <w:t>zum Einscannen</w:t>
      </w:r>
      <w:r>
        <w:t xml:space="preserve"> und eines für die Kunden.</w:t>
      </w:r>
    </w:p>
    <w:p w14:paraId="28AD2164" w14:textId="14E6BA98" w:rsidR="00DE6BBC" w:rsidRPr="000901F7" w:rsidRDefault="00DE6BBC" w:rsidP="00DE6BBC"/>
    <w:p w14:paraId="729114B6" w14:textId="77777777" w:rsidR="00DE6BBC" w:rsidRPr="000901F7" w:rsidRDefault="00DE6BBC" w:rsidP="00DE6BBC"/>
    <w:p w14:paraId="55F4D185" w14:textId="6B31A7E2" w:rsidR="00E8369F" w:rsidRDefault="00E8369F" w:rsidP="00E8369F">
      <w:pPr>
        <w:pStyle w:val="ListParagraph"/>
        <w:numPr>
          <w:ilvl w:val="0"/>
          <w:numId w:val="27"/>
        </w:numPr>
      </w:pPr>
      <w:r>
        <w:t>Was ist aus technischer Sicht besonders cool an eurer Lösung?</w:t>
      </w:r>
    </w:p>
    <w:p w14:paraId="6B026A95" w14:textId="70C1903B" w:rsidR="00DE6BBC" w:rsidRDefault="009F5497" w:rsidP="00B41C93">
      <w:pPr>
        <w:pStyle w:val="ListParagraph"/>
        <w:numPr>
          <w:ilvl w:val="0"/>
          <w:numId w:val="28"/>
        </w:numPr>
      </w:pPr>
      <w:r>
        <w:t xml:space="preserve">Sowohl </w:t>
      </w:r>
      <w:r w:rsidR="00095B79">
        <w:t>das Generieren</w:t>
      </w:r>
      <w:r>
        <w:t xml:space="preserve"> der QR Codes als auch d</w:t>
      </w:r>
      <w:r w:rsidR="00A8516A">
        <w:t>as auslesen der Codes funktioniert ohne Probleme.</w:t>
      </w:r>
      <w:r w:rsidR="001050A8">
        <w:t xml:space="preserve"> </w:t>
      </w:r>
    </w:p>
    <w:p w14:paraId="4CC71654" w14:textId="734BD207" w:rsidR="00B41C93" w:rsidRDefault="00B41C93" w:rsidP="00B41C93">
      <w:pPr>
        <w:pStyle w:val="ListParagraph"/>
        <w:numPr>
          <w:ilvl w:val="0"/>
          <w:numId w:val="28"/>
        </w:numPr>
      </w:pPr>
      <w:r>
        <w:t>Die Website ist in verschiedene kleinere Components unterteilt, welche einfach wiederverwendet werden können.</w:t>
      </w:r>
    </w:p>
    <w:p w14:paraId="1AEA5324" w14:textId="77777777" w:rsidR="00DE6BBC" w:rsidRDefault="00DE6BBC" w:rsidP="00DE6BBC"/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Default="00E8369F" w:rsidP="003D40B2">
      <w:pPr>
        <w:pStyle w:val="ListParagraph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7D88F75F" w14:textId="42D46C80" w:rsidR="00E8369F" w:rsidRDefault="00E8369F" w:rsidP="00DE6BBC"/>
    <w:p w14:paraId="6A533101" w14:textId="3EC54942" w:rsidR="00DE6BBC" w:rsidRDefault="00DE6BBC" w:rsidP="00DE6BBC">
      <w:r>
        <w:t>Tracking Bewegungs- &amp;</w:t>
      </w:r>
      <w:r w:rsidR="00B41C93">
        <w:t xml:space="preserve"> </w:t>
      </w:r>
      <w:r>
        <w:t>Nutzungsdaten aus Datenschutz und zeitlichen Gründen</w:t>
      </w:r>
      <w:r w:rsidR="00A8516A">
        <w:t>.</w:t>
      </w:r>
    </w:p>
    <w:p w14:paraId="0DAAF14A" w14:textId="3EEBDB6A" w:rsidR="0093452B" w:rsidRPr="0093452B" w:rsidRDefault="0093452B" w:rsidP="00DE6BBC">
      <w:r w:rsidRPr="0093452B">
        <w:t>Print at Home damit man die K</w:t>
      </w:r>
      <w:r>
        <w:t xml:space="preserve">arte mit dem QR Code von Zuhause aus ausdrucken kann. Konnte auch aus Zeitlichen </w:t>
      </w:r>
      <w:r w:rsidR="00B41C93">
        <w:t>G</w:t>
      </w:r>
      <w:r>
        <w:t>ründen nicht implementiert werden.</w:t>
      </w:r>
    </w:p>
    <w:sectPr w:rsidR="0093452B" w:rsidRPr="0093452B" w:rsidSect="00233AF2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E2EADD" w14:textId="77777777" w:rsidR="00C77B6D" w:rsidRDefault="00C77B6D">
      <w:r>
        <w:separator/>
      </w:r>
    </w:p>
  </w:endnote>
  <w:endnote w:type="continuationSeparator" w:id="0">
    <w:p w14:paraId="5BE125EA" w14:textId="77777777" w:rsidR="00C77B6D" w:rsidRDefault="00C77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Work Sans ExtraBold">
    <w:altName w:val="Courier New"/>
    <w:panose1 w:val="020B0604020202020204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8" w14:textId="7574A5E6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20</w:t>
    </w:r>
    <w:r w:rsidR="0046028B">
      <w:rPr>
        <w:rFonts w:ascii="Work Sans ExtraBold" w:hAnsi="Work Sans ExtraBold"/>
        <w:sz w:val="16"/>
        <w:szCs w:val="16"/>
        <w:lang w:val="de-DE"/>
      </w:rPr>
      <w:t>20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08EF2" w14:textId="77777777" w:rsidR="00C77B6D" w:rsidRDefault="00C77B6D">
      <w:r>
        <w:separator/>
      </w:r>
    </w:p>
  </w:footnote>
  <w:footnote w:type="continuationSeparator" w:id="0">
    <w:p w14:paraId="194A2D82" w14:textId="77777777" w:rsidR="00C77B6D" w:rsidRDefault="00C77B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97647"/>
    <w:multiLevelType w:val="hybridMultilevel"/>
    <w:tmpl w:val="5B761E1A"/>
    <w:lvl w:ilvl="0" w:tplc="466E3DE8">
      <w:numFmt w:val="bullet"/>
      <w:lvlText w:val="-"/>
      <w:lvlJc w:val="left"/>
      <w:pPr>
        <w:ind w:left="513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4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0"/>
  </w:num>
  <w:num w:numId="4">
    <w:abstractNumId w:val="15"/>
  </w:num>
  <w:num w:numId="5">
    <w:abstractNumId w:val="9"/>
  </w:num>
  <w:num w:numId="6">
    <w:abstractNumId w:val="11"/>
  </w:num>
  <w:num w:numId="7">
    <w:abstractNumId w:val="25"/>
  </w:num>
  <w:num w:numId="8">
    <w:abstractNumId w:val="25"/>
  </w:num>
  <w:num w:numId="9">
    <w:abstractNumId w:val="4"/>
  </w:num>
  <w:num w:numId="10">
    <w:abstractNumId w:val="14"/>
  </w:num>
  <w:num w:numId="11">
    <w:abstractNumId w:val="12"/>
  </w:num>
  <w:num w:numId="12">
    <w:abstractNumId w:val="3"/>
  </w:num>
  <w:num w:numId="13">
    <w:abstractNumId w:val="24"/>
  </w:num>
  <w:num w:numId="14">
    <w:abstractNumId w:val="7"/>
  </w:num>
  <w:num w:numId="15">
    <w:abstractNumId w:val="17"/>
  </w:num>
  <w:num w:numId="16">
    <w:abstractNumId w:val="22"/>
  </w:num>
  <w:num w:numId="17">
    <w:abstractNumId w:val="20"/>
  </w:num>
  <w:num w:numId="18">
    <w:abstractNumId w:val="6"/>
  </w:num>
  <w:num w:numId="19">
    <w:abstractNumId w:val="16"/>
  </w:num>
  <w:num w:numId="20">
    <w:abstractNumId w:val="19"/>
  </w:num>
  <w:num w:numId="21">
    <w:abstractNumId w:val="5"/>
  </w:num>
  <w:num w:numId="22">
    <w:abstractNumId w:val="21"/>
  </w:num>
  <w:num w:numId="23">
    <w:abstractNumId w:val="1"/>
  </w:num>
  <w:num w:numId="24">
    <w:abstractNumId w:val="18"/>
  </w:num>
  <w:num w:numId="25">
    <w:abstractNumId w:val="2"/>
  </w:num>
  <w:num w:numId="26">
    <w:abstractNumId w:val="10"/>
  </w:num>
  <w:num w:numId="27">
    <w:abstractNumId w:val="23"/>
  </w:num>
  <w:num w:numId="28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01F7"/>
    <w:rsid w:val="00093FCF"/>
    <w:rsid w:val="00095B79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D4F00"/>
    <w:rsid w:val="000E23EE"/>
    <w:rsid w:val="000E2C30"/>
    <w:rsid w:val="000E565D"/>
    <w:rsid w:val="000E7915"/>
    <w:rsid w:val="000F32B7"/>
    <w:rsid w:val="001050A8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2127"/>
    <w:rsid w:val="00233542"/>
    <w:rsid w:val="00233AF2"/>
    <w:rsid w:val="00240780"/>
    <w:rsid w:val="002440B5"/>
    <w:rsid w:val="00244E4F"/>
    <w:rsid w:val="00251FC7"/>
    <w:rsid w:val="00267679"/>
    <w:rsid w:val="00270191"/>
    <w:rsid w:val="0027687F"/>
    <w:rsid w:val="00280885"/>
    <w:rsid w:val="0028364B"/>
    <w:rsid w:val="002862A5"/>
    <w:rsid w:val="00292E25"/>
    <w:rsid w:val="002935F8"/>
    <w:rsid w:val="002936D0"/>
    <w:rsid w:val="0029468E"/>
    <w:rsid w:val="002A0D23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2F5A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028B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E69A2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6122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3452B"/>
    <w:rsid w:val="00940853"/>
    <w:rsid w:val="00946FAC"/>
    <w:rsid w:val="009479C4"/>
    <w:rsid w:val="00950445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75B8E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62FF"/>
    <w:rsid w:val="009E76B2"/>
    <w:rsid w:val="009F203A"/>
    <w:rsid w:val="009F3D12"/>
    <w:rsid w:val="009F5497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6EF3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8516A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04F2"/>
    <w:rsid w:val="00B37E72"/>
    <w:rsid w:val="00B41C93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B4036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77B6D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3E63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540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625"/>
    <w:rsid w:val="00DC68A1"/>
    <w:rsid w:val="00DD4CF4"/>
    <w:rsid w:val="00DD5E44"/>
    <w:rsid w:val="00DE4314"/>
    <w:rsid w:val="00DE5219"/>
    <w:rsid w:val="00DE5225"/>
    <w:rsid w:val="00DE6BBC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C66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1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9" ma:contentTypeDescription="Ein neues Dokument erstellen." ma:contentTypeScope="" ma:versionID="cf7abdfae496dabe9d7670c76ad9fc33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781f2876696753c4000c3b2071d11782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92077A9-8EE9-498E-A871-8A551B7327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1F4137-E9E6-4C4B-8E1D-CC99E79CAB0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14</TotalTime>
  <Pages>2</Pages>
  <Words>286</Words>
  <Characters>1636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1919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Julian Haldimann</cp:lastModifiedBy>
  <cp:revision>12</cp:revision>
  <cp:lastPrinted>2011-10-28T11:01:00Z</cp:lastPrinted>
  <dcterms:created xsi:type="dcterms:W3CDTF">2020-09-06T05:34:00Z</dcterms:created>
  <dcterms:modified xsi:type="dcterms:W3CDTF">2020-09-06T05:54:00Z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</Properties>
</file>